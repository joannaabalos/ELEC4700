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655E" w:rsidRDefault="00D5655E" w:rsidP="00D5655E">
      <w:pPr>
        <w:rPr>
          <w:noProof/>
        </w:rPr>
      </w:pPr>
    </w:p>
    <w:p w:rsidR="00D5655E" w:rsidRDefault="00D5655E" w:rsidP="00D5655E">
      <w:pPr>
        <w:rPr>
          <w:noProof/>
        </w:rPr>
      </w:pPr>
    </w:p>
    <w:p w:rsidR="00D5655E" w:rsidRDefault="00D5655E" w:rsidP="00D5655E">
      <w:pPr>
        <w:rPr>
          <w:noProof/>
        </w:rPr>
      </w:pPr>
      <w:bookmarkStart w:id="0" w:name="_GoBack"/>
      <w:r>
        <w:rPr>
          <w:noProof/>
        </w:rPr>
        <w:drawing>
          <wp:inline distT="0" distB="0" distL="0" distR="0" wp14:anchorId="6B435F91" wp14:editId="5CE45B78">
            <wp:extent cx="5664530" cy="102163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9550" r="28272"/>
                    <a:stretch/>
                  </pic:blipFill>
                  <pic:spPr bwMode="auto">
                    <a:xfrm>
                      <a:off x="0" y="0"/>
                      <a:ext cx="5671603" cy="10229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D5655E" w:rsidRDefault="00D5655E" w:rsidP="00D5655E">
      <w:pPr>
        <w:rPr>
          <w:noProof/>
        </w:rPr>
      </w:pPr>
      <w:r>
        <w:rPr>
          <w:noProof/>
        </w:rPr>
        <w:drawing>
          <wp:inline distT="0" distB="0" distL="0" distR="0" wp14:anchorId="6489C0BA" wp14:editId="07BFEADC">
            <wp:extent cx="5260769" cy="9402268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950" r="27669"/>
                    <a:stretch/>
                  </pic:blipFill>
                  <pic:spPr bwMode="auto">
                    <a:xfrm>
                      <a:off x="0" y="0"/>
                      <a:ext cx="5270294" cy="9419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3E112D" wp14:editId="78741DB8">
            <wp:extent cx="5557652" cy="13242977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150" r="33063"/>
                    <a:stretch/>
                  </pic:blipFill>
                  <pic:spPr bwMode="auto">
                    <a:xfrm>
                      <a:off x="0" y="0"/>
                      <a:ext cx="5567329" cy="13266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8F9" w:rsidRPr="00D5655E" w:rsidRDefault="00D5655E" w:rsidP="00D5655E">
      <w:r>
        <w:rPr>
          <w:noProof/>
        </w:rPr>
        <w:drawing>
          <wp:inline distT="0" distB="0" distL="0" distR="0" wp14:anchorId="07BFF8ED" wp14:editId="31A5E743">
            <wp:extent cx="5795381" cy="84671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150" r="22472"/>
                    <a:stretch/>
                  </pic:blipFill>
                  <pic:spPr bwMode="auto">
                    <a:xfrm>
                      <a:off x="0" y="0"/>
                      <a:ext cx="5803393" cy="8478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108F9" w:rsidRPr="00D565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655E"/>
    <w:rsid w:val="00A108F9"/>
    <w:rsid w:val="00D56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5C537"/>
  <w15:chartTrackingRefBased/>
  <w15:docId w15:val="{7B454F41-E5F8-4904-B810-651DDA7D8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565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inherit" w:eastAsia="Times New Roman" w:hAnsi="inherit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5655E"/>
    <w:rPr>
      <w:rFonts w:ascii="inherit" w:eastAsia="Times New Roman" w:hAnsi="inherit" w:cs="Courier New"/>
      <w:sz w:val="20"/>
      <w:szCs w:val="20"/>
    </w:rPr>
  </w:style>
  <w:style w:type="character" w:customStyle="1" w:styleId="od">
    <w:name w:val="od"/>
    <w:basedOn w:val="DefaultParagraphFont"/>
    <w:rsid w:val="00D565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635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13675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B107DD25</Template>
  <TotalTime>2</TotalTime>
  <Pages>5</Pages>
  <Words>1</Words>
  <Characters>8</Characters>
  <Application>Microsoft Office Word</Application>
  <DocSecurity>0</DocSecurity>
  <Lines>1</Lines>
  <Paragraphs>1</Paragraphs>
  <ScaleCrop>false</ScaleCrop>
  <Company>Carleton University - Department of Electronics</Company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Abalos</dc:creator>
  <cp:keywords/>
  <dc:description/>
  <cp:lastModifiedBy>Joanna Abalos</cp:lastModifiedBy>
  <cp:revision>1</cp:revision>
  <dcterms:created xsi:type="dcterms:W3CDTF">2019-01-10T20:53:00Z</dcterms:created>
  <dcterms:modified xsi:type="dcterms:W3CDTF">2019-01-10T20:55:00Z</dcterms:modified>
</cp:coreProperties>
</file>